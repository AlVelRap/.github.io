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Bahnschrift Light" w:hAnsi="Bahnschrift Light"/>
          <w:color w:val="DDDDDD" w:themeColor="accent1"/>
          <w:sz w:val="24"/>
        </w:rPr>
        <w:id w:val="189091946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2D4D7E" w:rsidRDefault="002D4D7E">
          <w:pPr>
            <w:pStyle w:val="Sinespaciado"/>
            <w:spacing w:before="1540" w:after="240"/>
            <w:jc w:val="center"/>
            <w:rPr>
              <w:color w:val="DDDDDD" w:themeColor="accent1"/>
            </w:rPr>
          </w:pPr>
        </w:p>
        <w:sdt>
          <w:sdtPr>
            <w:rPr>
              <w:rFonts w:ascii="OCR A Extended" w:eastAsia="MS Gothic" w:hAnsi="OCR A Extended" w:cstheme="majorBidi"/>
              <w:caps/>
              <w:color w:val="404040" w:themeColor="text1" w:themeTint="BF"/>
              <w:sz w:val="72"/>
              <w:szCs w:val="72"/>
            </w:rPr>
            <w:alias w:val="Título"/>
            <w:tag w:val=""/>
            <w:id w:val="1735040861"/>
            <w:placeholder>
              <w:docPart w:val="0708201A2AAD45CC8536C6D376E7959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color w:val="DDDDDD" w:themeColor="accent1"/>
              <w:sz w:val="80"/>
              <w:szCs w:val="80"/>
            </w:rPr>
          </w:sdtEndPr>
          <w:sdtContent>
            <w:p w:rsidR="002D4D7E" w:rsidRPr="00F1161D" w:rsidRDefault="00BF27F2">
              <w:pPr>
                <w:pStyle w:val="Sinespaciado"/>
                <w:pBdr>
                  <w:top w:val="single" w:sz="6" w:space="6" w:color="DDDDDD" w:themeColor="accent1"/>
                  <w:bottom w:val="single" w:sz="6" w:space="6" w:color="DDDDDD" w:themeColor="accent1"/>
                </w:pBdr>
                <w:spacing w:after="240"/>
                <w:jc w:val="center"/>
                <w:rPr>
                  <w:rFonts w:ascii="OCR A Extended" w:eastAsia="MS Gothic" w:hAnsi="OCR A Extended" w:cstheme="majorBidi"/>
                  <w:caps/>
                  <w:color w:val="DDDDDD" w:themeColor="accent1"/>
                  <w:sz w:val="80"/>
                  <w:szCs w:val="80"/>
                </w:rPr>
              </w:pPr>
              <w:r>
                <w:rPr>
                  <w:rFonts w:ascii="OCR A Extended" w:eastAsia="MS Gothic" w:hAnsi="OCR A Extended" w:cstheme="majorBidi"/>
                  <w:caps/>
                  <w:color w:val="404040" w:themeColor="text1" w:themeTint="BF"/>
                  <w:sz w:val="72"/>
                  <w:szCs w:val="72"/>
                </w:rPr>
                <w:t>Examen 2ª Evaluación</w:t>
              </w:r>
            </w:p>
          </w:sdtContent>
        </w:sdt>
        <w:sdt>
          <w:sdtPr>
            <w:rPr>
              <w:rFonts w:ascii="OCR A Extended" w:hAnsi="OCR A Extended"/>
              <w:color w:val="DDDDDD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D751D97403794E12AD44786233F3B3B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2D4D7E" w:rsidRPr="00F1161D" w:rsidRDefault="00BF27F2">
              <w:pPr>
                <w:pStyle w:val="Sinespaciado"/>
                <w:jc w:val="center"/>
                <w:rPr>
                  <w:rFonts w:ascii="OCR A Extended" w:hAnsi="OCR A Extended"/>
                  <w:color w:val="DDDDDD" w:themeColor="accent1"/>
                  <w:sz w:val="28"/>
                  <w:szCs w:val="28"/>
                </w:rPr>
              </w:pPr>
              <w:r>
                <w:rPr>
                  <w:rFonts w:ascii="OCR A Extended" w:hAnsi="OCR A Extended"/>
                  <w:color w:val="DDDDDD" w:themeColor="accent1"/>
                  <w:sz w:val="28"/>
                  <w:szCs w:val="28"/>
                </w:rPr>
                <w:t>DINT</w:t>
              </w:r>
            </w:p>
          </w:sdtContent>
        </w:sdt>
        <w:p w:rsidR="002D4D7E" w:rsidRDefault="002D4D7E">
          <w:pPr>
            <w:pStyle w:val="Sinespaciado"/>
            <w:spacing w:before="480"/>
            <w:jc w:val="center"/>
            <w:rPr>
              <w:color w:val="DDDDDD" w:themeColor="accent1"/>
            </w:rPr>
          </w:pPr>
          <w:r>
            <w:rPr>
              <w:noProof/>
              <w:color w:val="DDDDDD" w:themeColor="accent1"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7F41CDA" wp14:editId="5B03A45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C74E6" w:rsidRPr="00F1161D" w:rsidRDefault="002D4D7E" w:rsidP="009C74E6">
                                <w:pPr>
                                  <w:pStyle w:val="Sinespaciado"/>
                                  <w:numPr>
                                    <w:ilvl w:val="0"/>
                                    <w:numId w:val="3"/>
                                  </w:numPr>
                                  <w:spacing w:after="40"/>
                                  <w:jc w:val="left"/>
                                  <w:rPr>
                                    <w:rStyle w:val="markedcontent"/>
                                    <w:rFonts w:ascii="OCR A Extended" w:hAnsi="OCR A Extended"/>
                                    <w:caps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Autor: </w:t>
                                </w:r>
                                <w:r w:rsidR="00573D88"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573D88"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Alberto Velázquez Rapado</w:t>
                                </w:r>
                              </w:p>
                              <w:p w:rsidR="009C74E6" w:rsidRPr="00F1161D" w:rsidRDefault="002D4D7E" w:rsidP="009C74E6">
                                <w:pPr>
                                  <w:pStyle w:val="Sinespaciado"/>
                                  <w:numPr>
                                    <w:ilvl w:val="0"/>
                                    <w:numId w:val="3"/>
                                  </w:numPr>
                                  <w:spacing w:after="40"/>
                                  <w:jc w:val="left"/>
                                  <w:rPr>
                                    <w:rStyle w:val="markedcontent"/>
                                    <w:rFonts w:ascii="OCR A Extended" w:hAnsi="OCR A Extended"/>
                                    <w:caps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Asignatura: </w:t>
                                </w:r>
                                <w:r w:rsidR="00573D88"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Diseño de Interfaces</w:t>
                                </w:r>
                              </w:p>
                              <w:p w:rsidR="002D4D7E" w:rsidRPr="00F1161D" w:rsidRDefault="002D4D7E" w:rsidP="009C74E6">
                                <w:pPr>
                                  <w:pStyle w:val="Sinespaciado"/>
                                  <w:numPr>
                                    <w:ilvl w:val="0"/>
                                    <w:numId w:val="3"/>
                                  </w:numPr>
                                  <w:spacing w:after="40"/>
                                  <w:jc w:val="left"/>
                                  <w:rPr>
                                    <w:rFonts w:ascii="OCR A Extended" w:hAnsi="OCR A Extended"/>
                                    <w:caps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Curso: </w:t>
                                </w:r>
                                <w:r w:rsidR="00573D88"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573D88"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Pr="00F1161D">
                                  <w:rPr>
                                    <w:rStyle w:val="markedcontent"/>
                                    <w:rFonts w:ascii="OCR A Extended" w:hAnsi="OCR A Extended" w:cs="Arial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2º DAW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F41CD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p w:rsidR="009C74E6" w:rsidRPr="00F1161D" w:rsidRDefault="002D4D7E" w:rsidP="009C74E6">
                          <w:pPr>
                            <w:pStyle w:val="Sinespaciado"/>
                            <w:numPr>
                              <w:ilvl w:val="0"/>
                              <w:numId w:val="3"/>
                            </w:numPr>
                            <w:spacing w:after="40"/>
                            <w:jc w:val="left"/>
                            <w:rPr>
                              <w:rStyle w:val="markedcontent"/>
                              <w:rFonts w:ascii="OCR A Extended" w:hAnsi="OCR A Extended"/>
                              <w:caps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Autor: </w:t>
                          </w:r>
                          <w:r w:rsidR="00573D88"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ab/>
                          </w:r>
                          <w:r w:rsidR="00573D88"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ab/>
                          </w:r>
                          <w:r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>Alberto Velázquez Rapado</w:t>
                          </w:r>
                        </w:p>
                        <w:p w:rsidR="009C74E6" w:rsidRPr="00F1161D" w:rsidRDefault="002D4D7E" w:rsidP="009C74E6">
                          <w:pPr>
                            <w:pStyle w:val="Sinespaciado"/>
                            <w:numPr>
                              <w:ilvl w:val="0"/>
                              <w:numId w:val="3"/>
                            </w:numPr>
                            <w:spacing w:after="40"/>
                            <w:jc w:val="left"/>
                            <w:rPr>
                              <w:rStyle w:val="markedcontent"/>
                              <w:rFonts w:ascii="OCR A Extended" w:hAnsi="OCR A Extended"/>
                              <w:caps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Asignatura: </w:t>
                          </w:r>
                          <w:r w:rsidR="00573D88"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ab/>
                          </w:r>
                          <w:r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>Diseño de Interfaces</w:t>
                          </w:r>
                        </w:p>
                        <w:p w:rsidR="002D4D7E" w:rsidRPr="00F1161D" w:rsidRDefault="002D4D7E" w:rsidP="009C74E6">
                          <w:pPr>
                            <w:pStyle w:val="Sinespaciado"/>
                            <w:numPr>
                              <w:ilvl w:val="0"/>
                              <w:numId w:val="3"/>
                            </w:numPr>
                            <w:spacing w:after="40"/>
                            <w:jc w:val="left"/>
                            <w:rPr>
                              <w:rFonts w:ascii="OCR A Extended" w:hAnsi="OCR A Extended"/>
                              <w:caps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Curso: </w:t>
                          </w:r>
                          <w:r w:rsidR="00573D88"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ab/>
                          </w:r>
                          <w:r w:rsidR="00573D88"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ab/>
                          </w:r>
                          <w:r w:rsidRPr="00F1161D">
                            <w:rPr>
                              <w:rStyle w:val="markedcontent"/>
                              <w:rFonts w:ascii="OCR A Extended" w:hAnsi="OCR A Extended" w:cs="Arial"/>
                              <w:color w:val="404040" w:themeColor="text1" w:themeTint="BF"/>
                              <w:sz w:val="24"/>
                              <w:szCs w:val="24"/>
                            </w:rPr>
                            <w:t>2º DAW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:rsidR="002D4D7E" w:rsidRDefault="002D4D7E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</w:rPr>
        <w:id w:val="-1519927956"/>
        <w:docPartObj>
          <w:docPartGallery w:val="Table of Contents"/>
          <w:docPartUnique/>
        </w:docPartObj>
      </w:sdtPr>
      <w:sdtEndPr>
        <w:rPr>
          <w:rFonts w:ascii="Bahnschrift Light" w:hAnsi="Bahnschrift Light"/>
          <w:sz w:val="24"/>
        </w:rPr>
      </w:sdtEndPr>
      <w:sdtContent>
        <w:p w:rsidR="002D4D7E" w:rsidRDefault="002D4D7E">
          <w:pPr>
            <w:pStyle w:val="TtuloTDC"/>
          </w:pPr>
          <w:r>
            <w:t>Contenido</w:t>
          </w:r>
        </w:p>
        <w:bookmarkStart w:id="0" w:name="_GoBack"/>
        <w:bookmarkEnd w:id="0"/>
        <w:p w:rsidR="007F7C44" w:rsidRDefault="00F33551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557547" w:history="1">
            <w:r w:rsidR="007F7C44" w:rsidRPr="00935C5C">
              <w:rPr>
                <w:rStyle w:val="Hipervnculo"/>
                <w:noProof/>
              </w:rPr>
              <w:t>Ejercicio1</w:t>
            </w:r>
            <w:r w:rsidR="007F7C44">
              <w:rPr>
                <w:noProof/>
                <w:webHidden/>
              </w:rPr>
              <w:tab/>
            </w:r>
            <w:r w:rsidR="007F7C44">
              <w:rPr>
                <w:noProof/>
                <w:webHidden/>
              </w:rPr>
              <w:fldChar w:fldCharType="begin"/>
            </w:r>
            <w:r w:rsidR="007F7C44">
              <w:rPr>
                <w:noProof/>
                <w:webHidden/>
              </w:rPr>
              <w:instrText xml:space="preserve"> PAGEREF _Toc127557547 \h </w:instrText>
            </w:r>
            <w:r w:rsidR="007F7C44">
              <w:rPr>
                <w:noProof/>
                <w:webHidden/>
              </w:rPr>
            </w:r>
            <w:r w:rsidR="007F7C44">
              <w:rPr>
                <w:noProof/>
                <w:webHidden/>
              </w:rPr>
              <w:fldChar w:fldCharType="separate"/>
            </w:r>
            <w:r w:rsidR="00900109">
              <w:rPr>
                <w:noProof/>
                <w:webHidden/>
              </w:rPr>
              <w:t>2</w:t>
            </w:r>
            <w:r w:rsidR="007F7C44">
              <w:rPr>
                <w:noProof/>
                <w:webHidden/>
              </w:rPr>
              <w:fldChar w:fldCharType="end"/>
            </w:r>
          </w:hyperlink>
        </w:p>
        <w:p w:rsidR="007F7C44" w:rsidRDefault="007F7C4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7557548" w:history="1">
            <w:r w:rsidRPr="00935C5C">
              <w:rPr>
                <w:rStyle w:val="Hipervnculo"/>
                <w:noProof/>
              </w:rPr>
              <w:t>Capturas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_Toc127557548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10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C44" w:rsidRDefault="007F7C4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7557549" w:history="1">
            <w:r w:rsidRPr="00935C5C">
              <w:rPr>
                <w:rStyle w:val="Hipervnculo"/>
                <w:noProof/>
              </w:rPr>
              <w:t>Rendimiento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_Toc127557549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10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C44" w:rsidRDefault="007F7C44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7557550" w:history="1">
            <w:r w:rsidRPr="00935C5C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_Toc127557550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10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C44" w:rsidRDefault="007F7C4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7557551" w:history="1">
            <w:r w:rsidRPr="00935C5C">
              <w:rPr>
                <w:rStyle w:val="Hipervnculo"/>
                <w:noProof/>
              </w:rPr>
              <w:t>Capturas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_Toc127557551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10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C44" w:rsidRDefault="007F7C4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7557552" w:history="1">
            <w:r w:rsidRPr="00935C5C">
              <w:rPr>
                <w:rStyle w:val="Hipervnculo"/>
                <w:noProof/>
              </w:rPr>
              <w:t>Rendimiento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_Toc127557552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10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4D7E" w:rsidRDefault="00F33551">
          <w:r>
            <w:rPr>
              <w:b/>
              <w:bCs/>
              <w:noProof/>
            </w:rPr>
            <w:fldChar w:fldCharType="end"/>
          </w:r>
        </w:p>
      </w:sdtContent>
    </w:sdt>
    <w:p w:rsidR="002D4D7E" w:rsidRDefault="002D4D7E">
      <w:r>
        <w:br w:type="page"/>
      </w:r>
    </w:p>
    <w:p w:rsidR="007A4C9F" w:rsidRDefault="007A4C9F" w:rsidP="007A4C9F">
      <w:pPr>
        <w:pStyle w:val="Ttulo1"/>
      </w:pPr>
      <w:bookmarkStart w:id="1" w:name="_Toc127557547"/>
      <w:r>
        <w:lastRenderedPageBreak/>
        <w:t>Ejercicio1</w:t>
      </w:r>
      <w:bookmarkEnd w:id="1"/>
    </w:p>
    <w:p w:rsidR="007F7C44" w:rsidRDefault="007F7C44" w:rsidP="007F7C44">
      <w:pPr>
        <w:pStyle w:val="Ttulo2"/>
      </w:pPr>
      <w:bookmarkStart w:id="2" w:name="_Toc127557548"/>
      <w:r>
        <w:t>Capturas</w:t>
      </w:r>
      <w:bookmarkEnd w:id="2"/>
    </w:p>
    <w:p w:rsidR="007F7C44" w:rsidRDefault="007F7C44" w:rsidP="007F7C44">
      <w:r>
        <w:t>Sobremesa. Home</w:t>
      </w:r>
    </w:p>
    <w:p w:rsidR="007F7C44" w:rsidRDefault="007F7C44" w:rsidP="007F7C44">
      <w:r>
        <w:rPr>
          <w:noProof/>
          <w:lang w:eastAsia="es-ES"/>
        </w:rPr>
        <w:drawing>
          <wp:inline distT="0" distB="0" distL="0" distR="0" wp14:anchorId="1DB6CEAB" wp14:editId="092340AE">
            <wp:extent cx="5400040" cy="26974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44" w:rsidRDefault="007F7C44" w:rsidP="007F7C44">
      <w:r>
        <w:t>Móvil. Home</w:t>
      </w:r>
    </w:p>
    <w:p w:rsidR="007F7C44" w:rsidRDefault="007F7C44" w:rsidP="007F7C44">
      <w:r>
        <w:rPr>
          <w:noProof/>
          <w:lang w:eastAsia="es-ES"/>
        </w:rPr>
        <w:lastRenderedPageBreak/>
        <w:drawing>
          <wp:inline distT="0" distB="0" distL="0" distR="0" wp14:anchorId="2874FC6C" wp14:editId="2B049154">
            <wp:extent cx="4095750" cy="78676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44" w:rsidRDefault="007F7C44" w:rsidP="007F7C44">
      <w:r>
        <w:t>Sobremesa. Galería</w:t>
      </w:r>
    </w:p>
    <w:p w:rsidR="007F7C44" w:rsidRDefault="007F7C44" w:rsidP="007F7C44">
      <w:r>
        <w:rPr>
          <w:noProof/>
          <w:lang w:eastAsia="es-ES"/>
        </w:rPr>
        <w:lastRenderedPageBreak/>
        <w:drawing>
          <wp:inline distT="0" distB="0" distL="0" distR="0" wp14:anchorId="6948120A" wp14:editId="0CE8F143">
            <wp:extent cx="5400040" cy="274828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44" w:rsidRDefault="007F7C44" w:rsidP="007F7C44">
      <w:r>
        <w:t>Móvil. Galería</w:t>
      </w:r>
    </w:p>
    <w:p w:rsidR="007F7C44" w:rsidRPr="007F7C44" w:rsidRDefault="007F7C44" w:rsidP="007F7C44">
      <w:r>
        <w:rPr>
          <w:noProof/>
          <w:lang w:eastAsia="es-ES"/>
        </w:rPr>
        <w:lastRenderedPageBreak/>
        <w:drawing>
          <wp:inline distT="0" distB="0" distL="0" distR="0" wp14:anchorId="5F7C52D5" wp14:editId="3F8297C3">
            <wp:extent cx="3876675" cy="77819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C9F" w:rsidRDefault="007F7C44" w:rsidP="007F7C44">
      <w:pPr>
        <w:pStyle w:val="Ttulo2"/>
      </w:pPr>
      <w:bookmarkStart w:id="3" w:name="_Toc127557549"/>
      <w:r>
        <w:lastRenderedPageBreak/>
        <w:t>Rendimiento</w:t>
      </w:r>
      <w:bookmarkEnd w:id="3"/>
    </w:p>
    <w:p w:rsidR="007F7C44" w:rsidRPr="007F7C44" w:rsidRDefault="007F7C44" w:rsidP="007F7C44">
      <w:r>
        <w:rPr>
          <w:noProof/>
          <w:lang w:eastAsia="es-ES"/>
        </w:rPr>
        <w:drawing>
          <wp:inline distT="0" distB="0" distL="0" distR="0" wp14:anchorId="1004DA47" wp14:editId="25367F61">
            <wp:extent cx="5400040" cy="26581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44" w:rsidRPr="007A4C9F" w:rsidRDefault="007F7C44" w:rsidP="007A4C9F">
      <w:r>
        <w:rPr>
          <w:noProof/>
          <w:lang w:eastAsia="es-ES"/>
        </w:rPr>
        <w:drawing>
          <wp:inline distT="0" distB="0" distL="0" distR="0" wp14:anchorId="36C17ECF" wp14:editId="382AAB7C">
            <wp:extent cx="5400040" cy="27082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7E" w:rsidRDefault="00BF27F2" w:rsidP="00BF27F2">
      <w:pPr>
        <w:pStyle w:val="Ttulo1"/>
      </w:pPr>
      <w:bookmarkStart w:id="4" w:name="_Toc127557550"/>
      <w:r>
        <w:t>Ejercicio 2</w:t>
      </w:r>
      <w:bookmarkEnd w:id="4"/>
    </w:p>
    <w:p w:rsidR="00BF27F2" w:rsidRDefault="00BF27F2" w:rsidP="00BF27F2">
      <w:pPr>
        <w:pStyle w:val="Ttulo2"/>
      </w:pPr>
      <w:bookmarkStart w:id="5" w:name="_Toc127557551"/>
      <w:r>
        <w:t>Capturas</w:t>
      </w:r>
      <w:bookmarkEnd w:id="5"/>
    </w:p>
    <w:p w:rsidR="00BF27F2" w:rsidRDefault="00BF27F2" w:rsidP="00BF27F2">
      <w:r>
        <w:t>Sobremesa. Home</w:t>
      </w:r>
    </w:p>
    <w:p w:rsidR="00BF27F2" w:rsidRDefault="00BF27F2" w:rsidP="00BF27F2">
      <w:r>
        <w:rPr>
          <w:noProof/>
          <w:lang w:eastAsia="es-ES"/>
        </w:rPr>
        <w:lastRenderedPageBreak/>
        <w:drawing>
          <wp:inline distT="0" distB="0" distL="0" distR="0" wp14:anchorId="5801772E" wp14:editId="4B461652">
            <wp:extent cx="5400040" cy="27241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F2" w:rsidRDefault="00BF27F2" w:rsidP="00BF27F2">
      <w:r>
        <w:rPr>
          <w:noProof/>
          <w:lang w:eastAsia="es-ES"/>
        </w:rPr>
        <w:drawing>
          <wp:inline distT="0" distB="0" distL="0" distR="0" wp14:anchorId="5AD3363B" wp14:editId="73D46B98">
            <wp:extent cx="5400040" cy="13646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F2" w:rsidRDefault="00BF27F2" w:rsidP="00BF27F2">
      <w:r>
        <w:t>Móvil. Home</w:t>
      </w:r>
    </w:p>
    <w:p w:rsidR="00BF27F2" w:rsidRDefault="00BF27F2" w:rsidP="00BF27F2">
      <w:r>
        <w:rPr>
          <w:noProof/>
          <w:lang w:eastAsia="es-ES"/>
        </w:rPr>
        <w:lastRenderedPageBreak/>
        <w:drawing>
          <wp:inline distT="0" distB="0" distL="0" distR="0" wp14:anchorId="37309138" wp14:editId="5D3FD381">
            <wp:extent cx="3695700" cy="70199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F2" w:rsidRDefault="00BF27F2" w:rsidP="00BF27F2">
      <w:r>
        <w:rPr>
          <w:noProof/>
          <w:lang w:eastAsia="es-ES"/>
        </w:rPr>
        <w:lastRenderedPageBreak/>
        <w:drawing>
          <wp:inline distT="0" distB="0" distL="0" distR="0" wp14:anchorId="74A1E49C" wp14:editId="01CC3255">
            <wp:extent cx="3705225" cy="60960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F2" w:rsidRDefault="00BF27F2" w:rsidP="00BF27F2">
      <w:r>
        <w:t>Sobremesa. Galería</w:t>
      </w:r>
    </w:p>
    <w:p w:rsidR="00BF27F2" w:rsidRDefault="00BF27F2" w:rsidP="00BF27F2">
      <w:r>
        <w:rPr>
          <w:noProof/>
          <w:lang w:eastAsia="es-ES"/>
        </w:rPr>
        <w:drawing>
          <wp:inline distT="0" distB="0" distL="0" distR="0" wp14:anchorId="11B38B86" wp14:editId="2FFC4057">
            <wp:extent cx="5400040" cy="23088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F2" w:rsidRDefault="00BF27F2" w:rsidP="00BF27F2">
      <w:r>
        <w:rPr>
          <w:noProof/>
          <w:lang w:eastAsia="es-ES"/>
        </w:rPr>
        <w:lastRenderedPageBreak/>
        <w:drawing>
          <wp:inline distT="0" distB="0" distL="0" distR="0" wp14:anchorId="7B3D1DF9" wp14:editId="72B3C786">
            <wp:extent cx="5400040" cy="264668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F2" w:rsidRDefault="00BF27F2" w:rsidP="00BF27F2">
      <w:r>
        <w:t>Móvil. Galería</w:t>
      </w:r>
    </w:p>
    <w:p w:rsidR="00BF27F2" w:rsidRDefault="00BF27F2" w:rsidP="00BF27F2">
      <w:r>
        <w:rPr>
          <w:noProof/>
          <w:lang w:eastAsia="es-ES"/>
        </w:rPr>
        <w:lastRenderedPageBreak/>
        <w:drawing>
          <wp:inline distT="0" distB="0" distL="0" distR="0" wp14:anchorId="75FA596F" wp14:editId="2045FDF9">
            <wp:extent cx="3771900" cy="69151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F2" w:rsidRPr="00BF27F2" w:rsidRDefault="00BF27F2" w:rsidP="00BF27F2">
      <w:r>
        <w:rPr>
          <w:noProof/>
          <w:lang w:eastAsia="es-ES"/>
        </w:rPr>
        <w:lastRenderedPageBreak/>
        <w:drawing>
          <wp:inline distT="0" distB="0" distL="0" distR="0" wp14:anchorId="382CFCAB" wp14:editId="30E60357">
            <wp:extent cx="3819525" cy="69627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F2" w:rsidRPr="00BF27F2" w:rsidRDefault="00BF27F2" w:rsidP="00BF27F2">
      <w:pPr>
        <w:pStyle w:val="Ttulo2"/>
      </w:pPr>
      <w:bookmarkStart w:id="6" w:name="_Toc127557552"/>
      <w:r>
        <w:t>Rendimiento</w:t>
      </w:r>
      <w:bookmarkEnd w:id="6"/>
    </w:p>
    <w:p w:rsidR="00BF27F2" w:rsidRDefault="00BF27F2" w:rsidP="00BF27F2">
      <w:r>
        <w:t>Al cargar las imágenes vemos al cargar en sobremesa vemos que carga las imágenes normales y podemos ver un tiempo de 573ms y 5,1 MB transferidos.</w:t>
      </w:r>
    </w:p>
    <w:p w:rsidR="00BF27F2" w:rsidRDefault="00BF27F2" w:rsidP="00BF27F2">
      <w:r>
        <w:rPr>
          <w:noProof/>
          <w:lang w:eastAsia="es-ES"/>
        </w:rPr>
        <w:lastRenderedPageBreak/>
        <w:drawing>
          <wp:inline distT="0" distB="0" distL="0" distR="0" wp14:anchorId="3384EB52" wp14:editId="253C9F82">
            <wp:extent cx="5400040" cy="25736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F2" w:rsidRDefault="00BF27F2" w:rsidP="00BF27F2">
      <w:r>
        <w:t>Mientras que en la versión de móvil carga las imágenes más pequeñas, con 550ms y 3,9MB transferidos.</w:t>
      </w:r>
    </w:p>
    <w:p w:rsidR="00BF27F2" w:rsidRPr="00BF27F2" w:rsidRDefault="00BF27F2" w:rsidP="00BF27F2">
      <w:r>
        <w:rPr>
          <w:noProof/>
          <w:lang w:eastAsia="es-ES"/>
        </w:rPr>
        <w:drawing>
          <wp:inline distT="0" distB="0" distL="0" distR="0" wp14:anchorId="1A52238C" wp14:editId="7AC34040">
            <wp:extent cx="5400040" cy="266382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27F2" w:rsidRPr="00BF27F2" w:rsidSect="002D4D7E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3551" w:rsidRDefault="00F33551" w:rsidP="002D4D7E">
      <w:pPr>
        <w:spacing w:after="0" w:line="240" w:lineRule="auto"/>
      </w:pPr>
      <w:r>
        <w:separator/>
      </w:r>
    </w:p>
  </w:endnote>
  <w:endnote w:type="continuationSeparator" w:id="0">
    <w:p w:rsidR="00F33551" w:rsidRDefault="00F33551" w:rsidP="002D4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D7E" w:rsidRPr="004D40AF" w:rsidRDefault="002D4D7E">
    <w:pPr>
      <w:tabs>
        <w:tab w:val="center" w:pos="4550"/>
        <w:tab w:val="left" w:pos="5818"/>
      </w:tabs>
      <w:ind w:right="260"/>
      <w:jc w:val="right"/>
      <w:rPr>
        <w:rFonts w:ascii="OCR A Extended" w:hAnsi="OCR A Extended"/>
        <w:color w:val="000000" w:themeColor="text2" w:themeShade="80"/>
        <w:szCs w:val="24"/>
      </w:rPr>
    </w:pPr>
    <w:r w:rsidRPr="004D40AF">
      <w:rPr>
        <w:rFonts w:ascii="OCR A Extended" w:hAnsi="OCR A Extended"/>
        <w:color w:val="666666" w:themeColor="text2" w:themeTint="99"/>
        <w:spacing w:val="60"/>
        <w:szCs w:val="24"/>
      </w:rPr>
      <w:t>Página</w:t>
    </w:r>
    <w:r w:rsidRPr="004D40AF">
      <w:rPr>
        <w:rFonts w:ascii="OCR A Extended" w:hAnsi="OCR A Extended"/>
        <w:color w:val="666666" w:themeColor="text2" w:themeTint="99"/>
        <w:szCs w:val="24"/>
      </w:rPr>
      <w:t xml:space="preserve"> </w:t>
    </w:r>
    <w:r w:rsidRPr="004D40AF">
      <w:rPr>
        <w:rFonts w:ascii="OCR A Extended" w:hAnsi="OCR A Extended"/>
        <w:color w:val="000000" w:themeColor="text2" w:themeShade="BF"/>
        <w:szCs w:val="24"/>
      </w:rPr>
      <w:fldChar w:fldCharType="begin"/>
    </w:r>
    <w:r w:rsidRPr="004D40AF">
      <w:rPr>
        <w:rFonts w:ascii="OCR A Extended" w:hAnsi="OCR A Extended"/>
        <w:color w:val="000000" w:themeColor="text2" w:themeShade="BF"/>
        <w:szCs w:val="24"/>
      </w:rPr>
      <w:instrText>PAGE   \* MERGEFORMAT</w:instrText>
    </w:r>
    <w:r w:rsidRPr="004D40AF">
      <w:rPr>
        <w:rFonts w:ascii="OCR A Extended" w:hAnsi="OCR A Extended"/>
        <w:color w:val="000000" w:themeColor="text2" w:themeShade="BF"/>
        <w:szCs w:val="24"/>
      </w:rPr>
      <w:fldChar w:fldCharType="separate"/>
    </w:r>
    <w:r w:rsidR="00900109">
      <w:rPr>
        <w:rFonts w:ascii="OCR A Extended" w:hAnsi="OCR A Extended"/>
        <w:noProof/>
        <w:color w:val="000000" w:themeColor="text2" w:themeShade="BF"/>
        <w:szCs w:val="24"/>
      </w:rPr>
      <w:t>13</w:t>
    </w:r>
    <w:r w:rsidRPr="004D40AF">
      <w:rPr>
        <w:rFonts w:ascii="OCR A Extended" w:hAnsi="OCR A Extended"/>
        <w:color w:val="000000" w:themeColor="text2" w:themeShade="BF"/>
        <w:szCs w:val="24"/>
      </w:rPr>
      <w:fldChar w:fldCharType="end"/>
    </w:r>
    <w:r w:rsidRPr="004D40AF">
      <w:rPr>
        <w:rFonts w:ascii="OCR A Extended" w:hAnsi="OCR A Extended"/>
        <w:color w:val="000000" w:themeColor="text2" w:themeShade="BF"/>
        <w:szCs w:val="24"/>
      </w:rPr>
      <w:t xml:space="preserve"> | </w:t>
    </w:r>
    <w:r w:rsidRPr="004D40AF">
      <w:rPr>
        <w:rFonts w:ascii="OCR A Extended" w:hAnsi="OCR A Extended"/>
        <w:color w:val="000000" w:themeColor="text2" w:themeShade="BF"/>
        <w:szCs w:val="24"/>
      </w:rPr>
      <w:fldChar w:fldCharType="begin"/>
    </w:r>
    <w:r w:rsidRPr="004D40AF">
      <w:rPr>
        <w:rFonts w:ascii="OCR A Extended" w:hAnsi="OCR A Extended"/>
        <w:color w:val="000000" w:themeColor="text2" w:themeShade="BF"/>
        <w:szCs w:val="24"/>
      </w:rPr>
      <w:instrText>NUMPAGES  \* Arabic  \* MERGEFORMAT</w:instrText>
    </w:r>
    <w:r w:rsidRPr="004D40AF">
      <w:rPr>
        <w:rFonts w:ascii="OCR A Extended" w:hAnsi="OCR A Extended"/>
        <w:color w:val="000000" w:themeColor="text2" w:themeShade="BF"/>
        <w:szCs w:val="24"/>
      </w:rPr>
      <w:fldChar w:fldCharType="separate"/>
    </w:r>
    <w:r w:rsidR="00900109">
      <w:rPr>
        <w:rFonts w:ascii="OCR A Extended" w:hAnsi="OCR A Extended"/>
        <w:noProof/>
        <w:color w:val="000000" w:themeColor="text2" w:themeShade="BF"/>
        <w:szCs w:val="24"/>
      </w:rPr>
      <w:t>13</w:t>
    </w:r>
    <w:r w:rsidRPr="004D40AF">
      <w:rPr>
        <w:rFonts w:ascii="OCR A Extended" w:hAnsi="OCR A Extended"/>
        <w:color w:val="000000" w:themeColor="text2" w:themeShade="BF"/>
        <w:szCs w:val="24"/>
      </w:rPr>
      <w:fldChar w:fldCharType="end"/>
    </w:r>
  </w:p>
  <w:p w:rsidR="002D4D7E" w:rsidRDefault="002D4D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3551" w:rsidRDefault="00F33551" w:rsidP="002D4D7E">
      <w:pPr>
        <w:spacing w:after="0" w:line="240" w:lineRule="auto"/>
      </w:pPr>
      <w:r>
        <w:separator/>
      </w:r>
    </w:p>
  </w:footnote>
  <w:footnote w:type="continuationSeparator" w:id="0">
    <w:p w:rsidR="00F33551" w:rsidRDefault="00F33551" w:rsidP="002D4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D7E" w:rsidRPr="004D40AF" w:rsidRDefault="002D4D7E" w:rsidP="002D4D7E">
    <w:pPr>
      <w:spacing w:line="264" w:lineRule="auto"/>
      <w:rPr>
        <w:rFonts w:ascii="OCR A Extended" w:hAnsi="OCR A Extended"/>
        <w:color w:val="404040" w:themeColor="text1" w:themeTint="BF"/>
      </w:rPr>
    </w:pPr>
    <w:r w:rsidRPr="004D40AF">
      <w:rPr>
        <w:rFonts w:ascii="OCR A Extended" w:hAnsi="OCR A Extended"/>
        <w:color w:val="404040" w:themeColor="text1" w:themeTint="BF"/>
        <w:sz w:val="20"/>
        <w:szCs w:val="20"/>
      </w:rPr>
      <w:t>Alberto Velázquez Rapado</w:t>
    </w:r>
    <w:r w:rsidRPr="004D40AF">
      <w:rPr>
        <w:rFonts w:ascii="OCR A Extended" w:hAnsi="OCR A Extended"/>
        <w:color w:val="404040" w:themeColor="text1" w:themeTint="BF"/>
        <w:sz w:val="20"/>
        <w:szCs w:val="20"/>
      </w:rPr>
      <w:tab/>
    </w:r>
    <w:r w:rsidRPr="004D40AF">
      <w:rPr>
        <w:rFonts w:ascii="OCR A Extended" w:hAnsi="OCR A Extended"/>
        <w:color w:val="404040" w:themeColor="text1" w:themeTint="BF"/>
        <w:sz w:val="20"/>
        <w:szCs w:val="20"/>
      </w:rPr>
      <w:tab/>
    </w:r>
    <w:r w:rsidRPr="004D40AF">
      <w:rPr>
        <w:rFonts w:ascii="OCR A Extended" w:hAnsi="OCR A Extended"/>
        <w:color w:val="404040" w:themeColor="text1" w:themeTint="BF"/>
        <w:sz w:val="20"/>
        <w:szCs w:val="20"/>
      </w:rPr>
      <w:tab/>
      <w:t xml:space="preserve">        </w:t>
    </w:r>
    <w:r w:rsidR="004D40AF">
      <w:rPr>
        <w:rFonts w:ascii="OCR A Extended" w:hAnsi="OCR A Extended"/>
        <w:color w:val="404040" w:themeColor="text1" w:themeTint="BF"/>
        <w:sz w:val="20"/>
        <w:szCs w:val="20"/>
      </w:rPr>
      <w:t xml:space="preserve"> </w:t>
    </w:r>
    <w:r w:rsidRPr="004D40AF">
      <w:rPr>
        <w:rFonts w:ascii="OCR A Extended" w:hAnsi="OCR A Extended"/>
        <w:color w:val="404040" w:themeColor="text1" w:themeTint="BF"/>
        <w:sz w:val="20"/>
        <w:szCs w:val="20"/>
      </w:rPr>
      <w:t>Diseño de interfaces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782D0F"/>
    <w:multiLevelType w:val="hybridMultilevel"/>
    <w:tmpl w:val="ACF232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C49E1"/>
    <w:multiLevelType w:val="hybridMultilevel"/>
    <w:tmpl w:val="22881862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94999"/>
    <w:multiLevelType w:val="hybridMultilevel"/>
    <w:tmpl w:val="7D32830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27F2"/>
    <w:rsid w:val="002D4D7E"/>
    <w:rsid w:val="003D5587"/>
    <w:rsid w:val="00457AB7"/>
    <w:rsid w:val="004D40AF"/>
    <w:rsid w:val="00573D88"/>
    <w:rsid w:val="006700A5"/>
    <w:rsid w:val="007464DD"/>
    <w:rsid w:val="007A4C9F"/>
    <w:rsid w:val="007F7C44"/>
    <w:rsid w:val="00900109"/>
    <w:rsid w:val="00933A31"/>
    <w:rsid w:val="009C74E6"/>
    <w:rsid w:val="00BF27F2"/>
    <w:rsid w:val="00CD51E2"/>
    <w:rsid w:val="00D43896"/>
    <w:rsid w:val="00F1161D"/>
    <w:rsid w:val="00F33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8C0D59"/>
  <w15:chartTrackingRefBased/>
  <w15:docId w15:val="{05920011-1A3E-4099-80DB-68CEBDDC4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5587"/>
    <w:rPr>
      <w:rFonts w:ascii="Bahnschrift Light" w:hAnsi="Bahnschrift Light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4D40AF"/>
    <w:pPr>
      <w:keepNext/>
      <w:keepLines/>
      <w:pBdr>
        <w:bottom w:val="single" w:sz="4" w:space="1" w:color="auto"/>
      </w:pBdr>
      <w:spacing w:before="320" w:after="40"/>
      <w:outlineLvl w:val="0"/>
    </w:pPr>
    <w:rPr>
      <w:rFonts w:ascii="OCR A Extended" w:eastAsiaTheme="majorEastAsia" w:hAnsi="OCR A Extended" w:cstheme="majorBidi"/>
      <w:b/>
      <w:bCs/>
      <w:caps/>
      <w:spacing w:val="4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D40AF"/>
    <w:pPr>
      <w:keepNext/>
      <w:keepLines/>
      <w:spacing w:before="120" w:after="0"/>
      <w:outlineLvl w:val="1"/>
    </w:pPr>
    <w:rPr>
      <w:rFonts w:ascii="OCR A Extended" w:eastAsiaTheme="majorEastAsia" w:hAnsi="OCR A Extended" w:cstheme="majorBidi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C74E6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C74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C74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C74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C74E6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C74E6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C74E6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C74E6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2D4D7E"/>
  </w:style>
  <w:style w:type="character" w:customStyle="1" w:styleId="markedcontent">
    <w:name w:val="markedcontent"/>
    <w:basedOn w:val="Fuentedeprrafopredeter"/>
    <w:rsid w:val="002D4D7E"/>
  </w:style>
  <w:style w:type="paragraph" w:styleId="Encabezado">
    <w:name w:val="header"/>
    <w:basedOn w:val="Normal"/>
    <w:link w:val="EncabezadoCar"/>
    <w:uiPriority w:val="99"/>
    <w:unhideWhenUsed/>
    <w:rsid w:val="002D4D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4D7E"/>
  </w:style>
  <w:style w:type="paragraph" w:styleId="Piedepgina">
    <w:name w:val="footer"/>
    <w:basedOn w:val="Normal"/>
    <w:link w:val="PiedepginaCar"/>
    <w:uiPriority w:val="99"/>
    <w:unhideWhenUsed/>
    <w:rsid w:val="002D4D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4D7E"/>
  </w:style>
  <w:style w:type="character" w:customStyle="1" w:styleId="Ttulo1Car">
    <w:name w:val="Título 1 Car"/>
    <w:basedOn w:val="Fuentedeprrafopredeter"/>
    <w:link w:val="Ttulo1"/>
    <w:uiPriority w:val="9"/>
    <w:rsid w:val="004D40AF"/>
    <w:rPr>
      <w:rFonts w:ascii="OCR A Extended" w:eastAsiaTheme="majorEastAsia" w:hAnsi="OCR A Extended" w:cstheme="majorBidi"/>
      <w:b/>
      <w:bCs/>
      <w:caps/>
      <w:spacing w:val="4"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9C74E6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rsid w:val="004D40AF"/>
    <w:rPr>
      <w:rFonts w:ascii="OCR A Extended" w:eastAsiaTheme="majorEastAsia" w:hAnsi="OCR A Extended" w:cstheme="majorBidi"/>
      <w:b/>
      <w:b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9C74E6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C74E6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C74E6"/>
    <w:rPr>
      <w:rFonts w:asciiTheme="majorHAnsi" w:eastAsiaTheme="majorEastAsia" w:hAnsiTheme="majorHAnsi" w:cstheme="majorBidi"/>
      <w:b/>
      <w:bC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C74E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C74E6"/>
    <w:rPr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C74E6"/>
    <w:rPr>
      <w:b/>
      <w:bCs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C74E6"/>
    <w:rPr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C74E6"/>
    <w:rPr>
      <w:b/>
      <w:bCs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9C74E6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9C74E6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9C74E6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9C74E6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9C74E6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9C74E6"/>
    <w:rPr>
      <w:i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9C74E6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C74E6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C74E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C74E6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9C74E6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9C74E6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9C74E6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9C74E6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9C74E6"/>
    <w:rPr>
      <w:b/>
      <w:bCs/>
      <w:smallCaps/>
      <w:color w:val="auto"/>
    </w:rPr>
  </w:style>
  <w:style w:type="paragraph" w:styleId="TDC1">
    <w:name w:val="toc 1"/>
    <w:basedOn w:val="Normal"/>
    <w:next w:val="Normal"/>
    <w:autoRedefine/>
    <w:uiPriority w:val="39"/>
    <w:unhideWhenUsed/>
    <w:rsid w:val="007F7C4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F7C44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7F7C44"/>
    <w:rPr>
      <w:color w:val="5F5F5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W\Documents\Plantillas%20personalizadas%20de%20Office\Plantilla%20DAW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708201A2AAD45CC8536C6D376E795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C5A803-E23D-4DA8-8DC8-71425048550B}"/>
      </w:docPartPr>
      <w:docPartBody>
        <w:p w:rsidR="00000000" w:rsidRDefault="00246BAE">
          <w:pPr>
            <w:pStyle w:val="0708201A2AAD45CC8536C6D376E7959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D751D97403794E12AD44786233F3B3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1F0E27-A82B-4E17-AAE6-8BD5A1E3D795}"/>
      </w:docPartPr>
      <w:docPartBody>
        <w:p w:rsidR="00000000" w:rsidRDefault="00246BAE">
          <w:pPr>
            <w:pStyle w:val="D751D97403794E12AD44786233F3B3B7"/>
          </w:pPr>
          <w:r>
            <w:rPr>
              <w:color w:val="5B9BD5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BAE"/>
    <w:rsid w:val="00246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708201A2AAD45CC8536C6D376E7959B">
    <w:name w:val="0708201A2AAD45CC8536C6D376E7959B"/>
  </w:style>
  <w:style w:type="paragraph" w:customStyle="1" w:styleId="D751D97403794E12AD44786233F3B3B7">
    <w:name w:val="D751D97403794E12AD44786233F3B3B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Escala de grises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89BAEF3-C773-4433-8BB5-EBD9B4832E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DAW.dotx</Template>
  <TotalTime>88</TotalTime>
  <Pages>1</Pages>
  <Words>155</Words>
  <Characters>853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Examen 2ª Evaluación</vt:lpstr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Examen 2ª Evaluación</dc:title>
  <dc:subject>DINT</dc:subject>
  <dc:creator>DAW</dc:creator>
  <cp:keywords/>
  <dc:description/>
  <cp:lastModifiedBy>DAW</cp:lastModifiedBy>
  <cp:revision>5</cp:revision>
  <cp:lastPrinted>2023-02-17T19:19:00Z</cp:lastPrinted>
  <dcterms:created xsi:type="dcterms:W3CDTF">2023-02-17T17:51:00Z</dcterms:created>
  <dcterms:modified xsi:type="dcterms:W3CDTF">2023-02-17T19:19:00Z</dcterms:modified>
</cp:coreProperties>
</file>